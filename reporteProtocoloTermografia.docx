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CENTRAL GANADERA</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MEDELLÍN</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 xml:space="preserve">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JUAN DANIEL VERGARA NIETO</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843565162</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INGENIERO INFORMÁTICO</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CENTRAL GANADERA</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CRA 1 2 3</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xml:space="preserve">MEDELLÍN, ANTIOQUIA</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7 </w:t>
      </w:r>
      <w:r>
        <w:rPr>
          <w:rFonts w:ascii="Arial" w:eastAsiaTheme="minorHAnsi" w:hAnsi="Arial"/>
          <w:b w:val="0"/>
          <w:bCs w:val="0"/>
          <w:highlight w:val="red"/>
          <w:lang w:val="es-CO" w:eastAsia="en-US"/>
        </w:rPr>
        <w:t xml:space="preserve">DE</w:t>
      </w:r>
      <w:r w:rsidRPr="007F0694">
        <w:rPr>
          <w:rFonts w:ascii="Arial" w:eastAsiaTheme="minorHAnsi" w:hAnsi="Arial"/>
          <w:b w:val="0"/>
          <w:bCs w:val="0"/>
          <w:highlight w:val="red"/>
          <w:lang w:val="es-CO" w:eastAsia="en-US"/>
        </w:rPr>
        <w:t xml:space="preserve"> OCTUBRE </w:t>
      </w:r>
      <w:r>
        <w:rPr>
          <w:rFonts w:ascii="Arial" w:eastAsiaTheme="minorHAnsi" w:hAnsi="Arial"/>
          <w:b w:val="0"/>
          <w:bCs w:val="0"/>
          <w:highlight w:val="red"/>
          <w:lang w:val="es-CO" w:eastAsia="en-US"/>
        </w:rPr>
        <w:t xml:space="preserve">DEL</w:t>
      </w:r>
      <w:r w:rsidRPr="007F0694">
        <w:rPr>
          <w:rFonts w:ascii="Arial" w:eastAsiaTheme="minorHAnsi" w:hAnsi="Arial"/>
          <w:b w:val="0"/>
          <w:bCs w:val="0"/>
          <w:highlight w:val="red"/>
          <w:lang w:val="es-CO" w:eastAsia="en-US"/>
        </w:rPr>
        <w:t xml:space="preserve"> 2025</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2A73C4E8" w14:textId="0A73FB66" w:rsidR="00C82F1F"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659108" w:history="1">
        <w:r w:rsidR="00C82F1F" w:rsidRPr="00004D88">
          <w:rPr>
            <w:rStyle w:val="Hipervnculo"/>
            <w:rFonts w:ascii="Arial" w:hAnsi="Arial" w:cs="Arial"/>
          </w:rPr>
          <w:t>Tabla 1.Documentación de referencia</w:t>
        </w:r>
        <w:r w:rsidR="00C82F1F">
          <w:rPr>
            <w:webHidden/>
          </w:rPr>
          <w:tab/>
        </w:r>
        <w:r w:rsidR="00C82F1F">
          <w:rPr>
            <w:webHidden/>
          </w:rPr>
          <w:fldChar w:fldCharType="begin"/>
        </w:r>
        <w:r w:rsidR="00C82F1F">
          <w:rPr>
            <w:webHidden/>
          </w:rPr>
          <w:instrText xml:space="preserve"> PAGEREF _Toc210659108 \h </w:instrText>
        </w:r>
        <w:r w:rsidR="00C82F1F">
          <w:rPr>
            <w:webHidden/>
          </w:rPr>
        </w:r>
        <w:r w:rsidR="00C82F1F">
          <w:rPr>
            <w:webHidden/>
          </w:rPr>
          <w:fldChar w:fldCharType="separate"/>
        </w:r>
        <w:r w:rsidR="00C82F1F">
          <w:rPr>
            <w:webHidden/>
          </w:rPr>
          <w:t>7</w:t>
        </w:r>
        <w:r w:rsidR="00C82F1F">
          <w:rPr>
            <w:webHidden/>
          </w:rPr>
          <w:fldChar w:fldCharType="end"/>
        </w:r>
      </w:hyperlink>
    </w:p>
    <w:p w14:paraId="3655BC9E" w14:textId="376BC28F" w:rsidR="00C82F1F" w:rsidRDefault="00C82F1F">
      <w:pPr>
        <w:pStyle w:val="Tabladeilustraciones"/>
        <w:rPr>
          <w:rFonts w:asciiTheme="minorHAnsi" w:eastAsiaTheme="minorEastAsia" w:hAnsiTheme="minorHAnsi"/>
          <w:b w:val="0"/>
          <w:bCs w:val="0"/>
          <w:kern w:val="2"/>
          <w:szCs w:val="24"/>
          <w:lang w:eastAsia="es-CO"/>
          <w14:ligatures w14:val="standardContextual"/>
        </w:rPr>
      </w:pPr>
      <w:hyperlink w:anchor="_Toc210659109" w:history="1">
        <w:r w:rsidRPr="00004D88">
          <w:rPr>
            <w:rStyle w:val="Hipervnculo"/>
            <w:rFonts w:ascii="Arial" w:hAnsi="Arial" w:cs="Arial"/>
          </w:rPr>
          <w:t>Tabla 2. Equipo de medición utilizados</w:t>
        </w:r>
        <w:r>
          <w:rPr>
            <w:webHidden/>
          </w:rPr>
          <w:tab/>
        </w:r>
        <w:r>
          <w:rPr>
            <w:webHidden/>
          </w:rPr>
          <w:fldChar w:fldCharType="begin"/>
        </w:r>
        <w:r>
          <w:rPr>
            <w:webHidden/>
          </w:rPr>
          <w:instrText xml:space="preserve"> PAGEREF _Toc210659109 \h </w:instrText>
        </w:r>
        <w:r>
          <w:rPr>
            <w:webHidden/>
          </w:rPr>
        </w:r>
        <w:r>
          <w:rPr>
            <w:webHidden/>
          </w:rPr>
          <w:fldChar w:fldCharType="separate"/>
        </w:r>
        <w:r>
          <w:rPr>
            <w:webHidden/>
          </w:rPr>
          <w:t>7</w:t>
        </w:r>
        <w:r>
          <w:rPr>
            <w:webHidden/>
          </w:rPr>
          <w:fldChar w:fldCharType="end"/>
        </w:r>
      </w:hyperlink>
    </w:p>
    <w:p w14:paraId="1231C60E" w14:textId="5D8DED96" w:rsidR="00C82F1F" w:rsidRDefault="00C82F1F">
      <w:pPr>
        <w:pStyle w:val="Tabladeilustraciones"/>
        <w:rPr>
          <w:rFonts w:asciiTheme="minorHAnsi" w:eastAsiaTheme="minorEastAsia" w:hAnsiTheme="minorHAnsi"/>
          <w:b w:val="0"/>
          <w:bCs w:val="0"/>
          <w:kern w:val="2"/>
          <w:szCs w:val="24"/>
          <w:lang w:eastAsia="es-CO"/>
          <w14:ligatures w14:val="standardContextual"/>
        </w:rPr>
      </w:pPr>
      <w:hyperlink w:anchor="_Toc210659110" w:history="1">
        <w:r w:rsidRPr="00004D88">
          <w:rPr>
            <w:rStyle w:val="Hipervnculo"/>
            <w:rFonts w:ascii="Arial" w:hAnsi="Arial" w:cs="Arial"/>
          </w:rPr>
          <w:t xml:space="preserve">Tabla 3. Termografía DASDASD</w:t>
        </w:r>
        <w:r>
          <w:rPr>
            <w:webHidden/>
          </w:rPr>
          <w:tab/>
        </w:r>
        <w:r>
          <w:rPr>
            <w:webHidden/>
          </w:rPr>
          <w:fldChar w:fldCharType="begin"/>
        </w:r>
        <w:r>
          <w:rPr>
            <w:webHidden/>
          </w:rPr>
          <w:instrText xml:space="preserve"> PAGEREF _Toc210659110 \h </w:instrText>
        </w:r>
        <w:r>
          <w:rPr>
            <w:webHidden/>
          </w:rPr>
        </w:r>
        <w:r>
          <w:rPr>
            <w:webHidden/>
          </w:rPr>
          <w:fldChar w:fldCharType="separate"/>
        </w:r>
        <w:r>
          <w:rPr>
            <w:webHidden/>
          </w:rPr>
          <w:t>9</w:t>
        </w:r>
        <w:r>
          <w:rPr>
            <w:webHidden/>
          </w:rPr>
          <w:fldChar w:fldCharType="end"/>
        </w:r>
      </w:hyperlink>
    </w:p>
    <w:p w14:paraId="1A87B399" w14:textId="485B7EAF" w:rsidR="00C82F1F" w:rsidRDefault="00C82F1F">
      <w:pPr>
        <w:pStyle w:val="Tabladeilustraciones"/>
        <w:rPr>
          <w:rFonts w:asciiTheme="minorHAnsi" w:eastAsiaTheme="minorEastAsia" w:hAnsiTheme="minorHAnsi"/>
          <w:b w:val="0"/>
          <w:bCs w:val="0"/>
          <w:kern w:val="2"/>
          <w:szCs w:val="24"/>
          <w:lang w:eastAsia="es-CO"/>
          <w14:ligatures w14:val="standardContextual"/>
        </w:rPr>
      </w:pPr>
      <w:hyperlink w:anchor="_Toc210659111" w:history="1">
        <w:r w:rsidRPr="00004D88">
          <w:rPr>
            <w:rStyle w:val="Hipervnculo"/>
            <w:rFonts w:ascii="Arial" w:hAnsi="Arial" w:cs="Arial"/>
          </w:rPr>
          <w:t xml:space="preserve">Tabla 4. Termografía GHKGKHGKG</w:t>
        </w:r>
        <w:r>
          <w:rPr>
            <w:webHidden/>
          </w:rPr>
          <w:tab/>
        </w:r>
        <w:r>
          <w:rPr>
            <w:webHidden/>
          </w:rPr>
          <w:fldChar w:fldCharType="begin"/>
        </w:r>
        <w:r>
          <w:rPr>
            <w:webHidden/>
          </w:rPr>
          <w:instrText xml:space="preserve"> PAGEREF _Toc210659111 \h </w:instrText>
        </w:r>
        <w:r>
          <w:rPr>
            <w:webHidden/>
          </w:rPr>
        </w:r>
        <w:r>
          <w:rPr>
            <w:webHidden/>
          </w:rPr>
          <w:fldChar w:fldCharType="separate"/>
        </w:r>
        <w:r>
          <w:rPr>
            <w:webHidden/>
          </w:rPr>
          <w:t>10</w:t>
        </w:r>
        <w:r>
          <w:rPr>
            <w:webHidden/>
          </w:rPr>
          <w:fldChar w:fldCharType="end"/>
        </w:r>
      </w:hyperlink>
    </w:p>
    <w:p w14:paraId="6A7690D5" w14:textId="6301A403"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 xml:space="preserve">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CENTRAL GANADERA</w:t>
      </w:r>
      <w:r w:rsidRPr="00DA3617">
        <w:rPr>
          <w:rFonts w:ascii="Arial" w:hAnsi="Arial" w:cs="Arial"/>
          <w:lang w:val="es-MX"/>
        </w:rPr>
        <w:t xml:space="preserve">,</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MEDELLÍN, ANTIOQUIA</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 xml:space="preserve">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CENTRAL GANADERA</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xml:space="preserve">MEDELLÍN</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 xml:space="preserve">:</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CRA 1 2 3</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MEDELLÍN, ANTIOQUIA</w:t>
      </w:r>
      <w:r w:rsidR="00253819" w:rsidRPr="00560E9C">
        <w:rPr>
          <w:rFonts w:ascii="Arial" w:hAnsi="Arial" w:cs="Arial"/>
          <w:highlight w:val="red"/>
          <w:lang w:eastAsia="es-ES"/>
        </w:rPr>
        <w:t xml:space="preserve">.</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6.131323</w:t>
      </w:r>
      <w:r w:rsidR="00560E9C">
        <w:rPr>
          <w:rFonts w:ascii="Arial" w:hAnsi="Arial" w:cs="Arial"/>
          <w:b/>
          <w:bCs/>
          <w:lang w:eastAsia="es-ES"/>
        </w:rPr>
        <w:t xml:space="preserve"> </w:t>
      </w:r>
      <w:r w:rsidR="007B6AA3">
        <w:rPr>
          <w:rFonts w:ascii="Arial" w:hAnsi="Arial" w:cs="Arial"/>
          <w:b/>
          <w:bCs/>
          <w:lang w:eastAsia="es-ES"/>
        </w:rPr>
        <w:t xml:space="preserve">(Latitud)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-75.635108</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 xml:space="preserve">.</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10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 xml:space="preserve">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CENTRAL GANADERA</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 xml:space="preserve">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CENTRAL GANADERA</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 xml:space="preserve">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CENTRAL GANADERA</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 xml:space="preserve">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MEDELLÍN, ANTIOQUIA</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0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60554E6D" w:rsidR="00977EB3" w:rsidRPr="004A5015" w:rsidRDefault="00977EB3" w:rsidP="00977EB3">
                            <w:pPr>
                              <w:pStyle w:val="Descripcin"/>
                              <w:rPr>
                                <w:rFonts w:ascii="Arial" w:hAnsi="Arial" w:cs="Arial"/>
                              </w:rPr>
                            </w:pPr>
                            <w:bookmarkStart w:id="14" w:name="_Toc210659103"/>
                            <w:bookmarkStart w:id="15" w:name="_Toc21065910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60554E6D" w:rsidR="00977EB3" w:rsidRPr="004A5015" w:rsidRDefault="00977EB3" w:rsidP="00977EB3">
                      <w:pPr>
                        <w:pStyle w:val="Descripcin"/>
                        <w:rPr>
                          <w:rFonts w:ascii="Arial" w:hAnsi="Arial" w:cs="Arial"/>
                        </w:rPr>
                      </w:pPr>
                      <w:bookmarkStart w:id="16" w:name="_Toc210659103"/>
                      <w:bookmarkStart w:id="17" w:name="_Toc21065910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10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43FE6702" w:rsidR="005A0D8C" w:rsidRPr="004A5015" w:rsidRDefault="005A0D8C" w:rsidP="005A0D8C">
                            <w:pPr>
                              <w:pStyle w:val="Descripcin"/>
                              <w:rPr>
                                <w:rFonts w:ascii="Arial" w:hAnsi="Arial" w:cs="Arial"/>
                                <w:lang w:eastAsia="es-ES"/>
                              </w:rPr>
                            </w:pPr>
                            <w:bookmarkStart w:id="19" w:name="_Toc210659104"/>
                            <w:bookmarkStart w:id="20" w:name="_Toc21065910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43FE6702" w:rsidR="005A0D8C" w:rsidRPr="004A5015" w:rsidRDefault="005A0D8C" w:rsidP="005A0D8C">
                      <w:pPr>
                        <w:pStyle w:val="Descripcin"/>
                        <w:rPr>
                          <w:rFonts w:ascii="Arial" w:hAnsi="Arial" w:cs="Arial"/>
                          <w:lang w:eastAsia="es-ES"/>
                        </w:rPr>
                      </w:pPr>
                      <w:bookmarkStart w:id="21" w:name="_Toc210659104"/>
                      <w:bookmarkStart w:id="22" w:name="_Toc21065910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100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xml:space="preserve">ASDASD</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xml:space="preserve">N/A</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xml:space="preserve">DASDASD</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xml:space="preserve"/>
            </w:r>
            <w:r>
              <w:drawing>
                <wp:inline xmlns:a="http://schemas.openxmlformats.org/drawingml/2006/main" xmlns:pic="http://schemas.openxmlformats.org/drawingml/2006/picture">
                  <wp:extent cx="2700000" cy="2340000"/>
                  <wp:docPr id="1006" name="Picture 2038221563"/>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2700000" cy="2340000"/>
                          </a:xfrm>
                          <a:prstGeom prst="rect"/>
                        </pic:spPr>
                      </pic:pic>
                    </a:graphicData>
                  </a:graphic>
                </wp:inline>
              </w:drawing>
            </w:r>
            <w:r>
              <w:t xml:space="preserve"/>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xml:space="preserve"/>
            </w:r>
            <w:r>
              <w:drawing>
                <wp:inline xmlns:a="http://schemas.openxmlformats.org/drawingml/2006/main" xmlns:pic="http://schemas.openxmlformats.org/drawingml/2006/picture">
                  <wp:extent cx="2700000" cy="2340000"/>
                  <wp:docPr id="1007" name="Picture 2038221563"/>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2700000" cy="2340000"/>
                          </a:xfrm>
                          <a:prstGeom prst="rect"/>
                        </pic:spPr>
                      </pic:pic>
                    </a:graphicData>
                  </a:graphic>
                </wp:inline>
              </w:drawing>
            </w:r>
            <w:r>
              <w:t xml:space="preserve"/>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 xml:space="preserve">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DASDASD</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xml:space="preserve">50.2</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xml:space="preserve">27.0</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xml:space="preserve">30.5</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xml:space="preserve">0.97</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20.0</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xml:space="preserve">N/A</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xml:space="preserve">N/A</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 xml:space="preserve">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27.7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xml:space="preserve">22.5 °C (DEFICIENCIA - REPARAR TAN PRONTO COMO SEA POSIBLE)</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 xml:space="preserve">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50.2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xml:space="preserve">21.1 °C (DEFICIENCIA - REPARAR TAN PRONTO COMO SEA POSIBLE)</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 xml:space="preserve">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29.1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xml:space="preserve">1.4 °C (POSIBLE DEFICIENCIA - SE REQUIERE MÁS INFORMACIÓN)</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xml:space="preserve">0.97</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 xml:space="preserve">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20.0</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 xml:space="preserve">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2025-10-01</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xml:space="preserve">S</w:t>
            </w:r>
          </w:p>
        </w:tc>
      </w:tr>
      <w:bookmarkEnd w:id="27"/>
    </w:tbl>
    <w:p w14:paraId="71900C58" w14:textId="5ED2CC50" w:rsidR="00F42047" w:rsidRPr="00CB773C" w:rsidRDefault="00F42047" w:rsidP="00E53CE4">
      <w:pPr>
        <w:pStyle w:val="Descripcin"/>
        <w:jc w:val="both"/>
        <w:rPr>
          <w:rFonts w:ascii="Arial" w:hAnsi="Arial" w:cs="Arial"/>
        </w:rPr>
      </w:pPr>
    </w:p>
    <w:p w14:paraId="41979B87" w14:textId="5F54B984" w:rsidR="00F42047" w:rsidRPr="00CB773C" w:rsidRDefault="00F42047" w:rsidP="00F42047">
      <w:pPr>
        <w:pStyle w:val="Descripcin"/>
        <w:rPr>
          <w:rFonts w:ascii="Arial" w:hAnsi="Arial" w:cs="Arial"/>
          <w:sz w:val="22"/>
          <w:szCs w:val="16"/>
          <w:lang w:eastAsia="es-ES"/>
        </w:rPr>
      </w:pPr>
      <w:bookmarkStart w:id="28" w:name="_Toc210659110"/>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C82F1F">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 xml:space="preserve">Termografía</w:t>
      </w:r>
      <w:r w:rsidR="006E573F">
        <w:rPr>
          <w:rFonts w:ascii="Arial" w:hAnsi="Arial" w:cs="Arial"/>
          <w:sz w:val="22"/>
          <w:szCs w:val="16"/>
        </w:rPr>
        <w:t xml:space="preserve"> </w:t>
      </w:r>
      <w:r w:rsidR="00011B89">
        <w:rPr>
          <w:rFonts w:ascii="Arial" w:hAnsi="Arial" w:cs="Arial"/>
          <w:sz w:val="22"/>
          <w:szCs w:val="16"/>
        </w:rPr>
        <w:t xml:space="preserve">DASDASD</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HKKJHKJH</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N/A</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 xml:space="preserve">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GHKGKHGKG</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xml:space="preserve"/>
            </w:r>
            <w:r>
              <w:drawing>
                <wp:inline xmlns:a="http://schemas.openxmlformats.org/drawingml/2006/main" xmlns:pic="http://schemas.openxmlformats.org/drawingml/2006/picture">
                  <wp:extent cx="2700000" cy="2340000"/>
                  <wp:docPr id="1008" name="Picture 2038221563"/>
                  <wp:cNvGraphicFramePr>
                    <a:graphicFrameLocks noChangeAspect="1"/>
                  </wp:cNvGraphicFramePr>
                  <a:graphic>
                    <a:graphicData uri="http://schemas.openxmlformats.org/drawingml/2006/picture">
                      <pic:pic>
                        <pic:nvPicPr>
                          <pic:cNvPr id="0" name="image.jpg"/>
                          <pic:cNvPicPr/>
                        </pic:nvPicPr>
                        <pic:blipFill>
                          <a:blip r:embed="rId19"/>
                          <a:stretch>
                            <a:fillRect/>
                          </a:stretch>
                        </pic:blipFill>
                        <pic:spPr>
                          <a:xfrm>
                            <a:off x="0" y="0"/>
                            <a:ext cx="2700000" cy="2340000"/>
                          </a:xfrm>
                          <a:prstGeom prst="rect"/>
                        </pic:spPr>
                      </pic:pic>
                    </a:graphicData>
                  </a:graphic>
                </wp:inline>
              </w:drawing>
            </w:r>
            <w:r>
              <w:t xml:space="preserve"/>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xml:space="preserve"/>
            </w:r>
            <w:r>
              <w:drawing>
                <wp:inline xmlns:a="http://schemas.openxmlformats.org/drawingml/2006/main" xmlns:pic="http://schemas.openxmlformats.org/drawingml/2006/picture">
                  <wp:extent cx="2700000" cy="2340000"/>
                  <wp:docPr id="1009" name="Picture 2038221563"/>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2700000" cy="2340000"/>
                          </a:xfrm>
                          <a:prstGeom prst="rect"/>
                        </pic:spPr>
                      </pic:pic>
                    </a:graphicData>
                  </a:graphic>
                </wp:inline>
              </w:drawing>
            </w:r>
            <w:r>
              <w:t xml:space="preserve"/>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 xml:space="preserve">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GHKGKHGKG</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50.2</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27.0</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30.5</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0.97</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20.0</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N/A</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N/A</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27.7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22.5 °C (DEFICIENCIA - REPARAR TAN PRONTO COMO SEA POSIBLE)</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50.2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21.1 °C (DEFICIENCIA - REPARAR TAN PRONTO COMO SEA POSIBLE)</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29.1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1.4 °C (POSIBLE DEFICIENCIA - SE REQUIERE MÁS INFORMACIÓN)</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0.97</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20.0</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 xml:space="preserve">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2025-10-01</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xml:space="preserve">N</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01D186F5" w:rsidR="00C82F1F" w:rsidRPr="00C82F1F" w:rsidRDefault="00C82F1F" w:rsidP="00C82F1F">
      <w:pPr>
        <w:pStyle w:val="Descripcin"/>
        <w:rPr>
          <w:rFonts w:ascii="Arial" w:hAnsi="Arial" w:cs="Arial"/>
          <w:b w:val="0"/>
          <w:bCs/>
          <w:sz w:val="22"/>
          <w:szCs w:val="22"/>
        </w:rPr>
      </w:pPr>
      <w:bookmarkStart w:id="30" w:name="_Toc210659111"/>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Pr="00C82F1F">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xml:space="preserve">. </w:t>
      </w:r>
      <w:r w:rsidRPr="00C82F1F">
        <w:rPr>
          <w:rFonts w:ascii="Arial" w:hAnsi="Arial" w:cs="Arial"/>
          <w:sz w:val="22"/>
          <w:szCs w:val="22"/>
        </w:rPr>
        <w:t xml:space="preserve">Termografía GHKGKHGKG</w:t>
      </w:r>
      <w:bookmarkEnd w:id="30"/>
    </w:p>
    <w:p w14:paraId="0B770438" w14:textId="77777777" w:rsidR="00E9765F" w:rsidRPr="00CB773C" w:rsidRDefault="00E9765F">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31" w:name="_Toc197422089"/>
      <w:r w:rsidRPr="00CB773C">
        <w:rPr>
          <w:rFonts w:ascii="Arial" w:hAnsi="Arial"/>
        </w:rPr>
        <w:lastRenderedPageBreak/>
        <w:t xml:space="preserve">OBSERVACIONES </w:t>
      </w:r>
      <w:r w:rsidR="00EB3AAD" w:rsidRPr="00CB773C">
        <w:rPr>
          <w:rFonts w:ascii="Arial" w:hAnsi="Arial"/>
        </w:rPr>
        <w:t>DURANTE LA TERMOGRAFÍA</w:t>
      </w:r>
      <w:bookmarkEnd w:id="31"/>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32" w:name="_Toc197422090"/>
      <w:r w:rsidRPr="00CB773C">
        <w:rPr>
          <w:rFonts w:ascii="Arial" w:hAnsi="Arial"/>
          <w:lang w:val="es-CO"/>
        </w:rPr>
        <w:t xml:space="preserve">CONCLUSIONES Y RECOMENDACIONES</w:t>
      </w:r>
      <w:bookmarkEnd w:id="32"/>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CENTRAL GANADERA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21B7B" w14:textId="77777777" w:rsidR="00F03F04" w:rsidRPr="00CD5152" w:rsidRDefault="00F03F04" w:rsidP="00E95875">
      <w:pPr>
        <w:spacing w:after="0" w:line="240" w:lineRule="auto"/>
      </w:pPr>
      <w:r w:rsidRPr="00CD5152">
        <w:separator/>
      </w:r>
    </w:p>
  </w:endnote>
  <w:endnote w:type="continuationSeparator" w:id="0">
    <w:p w14:paraId="30964DF9" w14:textId="77777777" w:rsidR="00F03F04" w:rsidRPr="00CD5152" w:rsidRDefault="00F03F04"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4386AD" w14:textId="77777777" w:rsidR="00F03F04" w:rsidRPr="00CD5152" w:rsidRDefault="00F03F04" w:rsidP="00E95875">
      <w:pPr>
        <w:spacing w:after="0" w:line="240" w:lineRule="auto"/>
      </w:pPr>
      <w:bookmarkStart w:id="0" w:name="_Hlk197321739"/>
      <w:bookmarkEnd w:id="0"/>
      <w:r w:rsidRPr="00CD5152">
        <w:separator/>
      </w:r>
    </w:p>
  </w:footnote>
  <w:footnote w:type="continuationSeparator" w:id="0">
    <w:p w14:paraId="71B271A7" w14:textId="77777777" w:rsidR="00F03F04" w:rsidRPr="00CD5152" w:rsidRDefault="00F03F04"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E9C"/>
    <w:rsid w:val="00094638"/>
    <w:rsid w:val="000948F8"/>
    <w:rsid w:val="00097D8A"/>
    <w:rsid w:val="000A427E"/>
    <w:rsid w:val="000B00AA"/>
    <w:rsid w:val="000B508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361C"/>
    <w:rsid w:val="0020460B"/>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4277A"/>
    <w:rsid w:val="00246A0C"/>
    <w:rsid w:val="00246A81"/>
    <w:rsid w:val="00251544"/>
    <w:rsid w:val="00252421"/>
    <w:rsid w:val="0025372F"/>
    <w:rsid w:val="0025376C"/>
    <w:rsid w:val="00253819"/>
    <w:rsid w:val="00253D2A"/>
    <w:rsid w:val="00255F1E"/>
    <w:rsid w:val="00257C1D"/>
    <w:rsid w:val="00260567"/>
    <w:rsid w:val="00260FA4"/>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5091B"/>
    <w:rsid w:val="003512C7"/>
    <w:rsid w:val="0035163B"/>
    <w:rsid w:val="00351C2D"/>
    <w:rsid w:val="003532E1"/>
    <w:rsid w:val="00354A11"/>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4FB1"/>
    <w:rsid w:val="00415D34"/>
    <w:rsid w:val="004204F0"/>
    <w:rsid w:val="00420FAE"/>
    <w:rsid w:val="00421563"/>
    <w:rsid w:val="00421AA3"/>
    <w:rsid w:val="00421E32"/>
    <w:rsid w:val="00421F53"/>
    <w:rsid w:val="0042751F"/>
    <w:rsid w:val="00430C85"/>
    <w:rsid w:val="004319E3"/>
    <w:rsid w:val="00437F06"/>
    <w:rsid w:val="00437F6A"/>
    <w:rsid w:val="0044435C"/>
    <w:rsid w:val="00444B42"/>
    <w:rsid w:val="00445331"/>
    <w:rsid w:val="004460A3"/>
    <w:rsid w:val="00446A6E"/>
    <w:rsid w:val="0044743A"/>
    <w:rsid w:val="00451ECB"/>
    <w:rsid w:val="004539D8"/>
    <w:rsid w:val="00456883"/>
    <w:rsid w:val="00457EC7"/>
    <w:rsid w:val="00461D2C"/>
    <w:rsid w:val="00462DDD"/>
    <w:rsid w:val="00464DEE"/>
    <w:rsid w:val="00465367"/>
    <w:rsid w:val="00471369"/>
    <w:rsid w:val="00474088"/>
    <w:rsid w:val="00481160"/>
    <w:rsid w:val="004821F7"/>
    <w:rsid w:val="00483296"/>
    <w:rsid w:val="004844E7"/>
    <w:rsid w:val="00484A6F"/>
    <w:rsid w:val="0048535F"/>
    <w:rsid w:val="00486370"/>
    <w:rsid w:val="00491F50"/>
    <w:rsid w:val="004954BA"/>
    <w:rsid w:val="0049708C"/>
    <w:rsid w:val="004970BC"/>
    <w:rsid w:val="004A176D"/>
    <w:rsid w:val="004A3F52"/>
    <w:rsid w:val="004A41CD"/>
    <w:rsid w:val="004A5015"/>
    <w:rsid w:val="004A68C9"/>
    <w:rsid w:val="004B7F29"/>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37F7"/>
    <w:rsid w:val="004F4737"/>
    <w:rsid w:val="004F4B42"/>
    <w:rsid w:val="004F64E1"/>
    <w:rsid w:val="0050019C"/>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147C"/>
    <w:rsid w:val="006219FE"/>
    <w:rsid w:val="006235C1"/>
    <w:rsid w:val="00624D84"/>
    <w:rsid w:val="00626E04"/>
    <w:rsid w:val="00631B8C"/>
    <w:rsid w:val="00635753"/>
    <w:rsid w:val="0063743B"/>
    <w:rsid w:val="0064039A"/>
    <w:rsid w:val="00643636"/>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69DD"/>
    <w:rsid w:val="00A07162"/>
    <w:rsid w:val="00A123BB"/>
    <w:rsid w:val="00A14846"/>
    <w:rsid w:val="00A1500C"/>
    <w:rsid w:val="00A1527A"/>
    <w:rsid w:val="00A166D8"/>
    <w:rsid w:val="00A17CE1"/>
    <w:rsid w:val="00A21EF5"/>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43A8"/>
    <w:rsid w:val="00AF487B"/>
    <w:rsid w:val="00AF4FB4"/>
    <w:rsid w:val="00B00228"/>
    <w:rsid w:val="00B016B5"/>
    <w:rsid w:val="00B02FCD"/>
    <w:rsid w:val="00B03337"/>
    <w:rsid w:val="00B04249"/>
    <w:rsid w:val="00B06118"/>
    <w:rsid w:val="00B07147"/>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6A65"/>
    <w:rsid w:val="00D27148"/>
    <w:rsid w:val="00D2771D"/>
    <w:rsid w:val="00D312E9"/>
    <w:rsid w:val="00D329B2"/>
    <w:rsid w:val="00D33DC5"/>
    <w:rsid w:val="00D34332"/>
    <w:rsid w:val="00D425F9"/>
    <w:rsid w:val="00D45242"/>
    <w:rsid w:val="00D4684F"/>
    <w:rsid w:val="00D53249"/>
    <w:rsid w:val="00D61153"/>
    <w:rsid w:val="00D63467"/>
    <w:rsid w:val="00D6644E"/>
    <w:rsid w:val="00D67117"/>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Props1.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3.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4.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docProps/app.xml><?xml version="1.0" encoding="utf-8"?>
<Properties xmlns="http://schemas.openxmlformats.org/officeDocument/2006/extended-properties" xmlns:vt="http://schemas.openxmlformats.org/officeDocument/2006/docPropsVTypes">
  <Template>Membrete-Vatia-2.dotx</Template>
  <TotalTime>9193</TotalTime>
  <Pages>11</Pages>
  <Words>1613</Words>
  <Characters>9243</Characters>
  <Application>Microsoft Office Word</Application>
  <DocSecurity>0</DocSecurity>
  <Lines>711</Lines>
  <Paragraphs>361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20</cp:revision>
  <cp:lastPrinted>2025-05-06T16:23:00Z</cp:lastPrinted>
  <dcterms:created xsi:type="dcterms:W3CDTF">2025-01-22T16:53:00Z</dcterms:created>
  <dcterms:modified xsi:type="dcterms:W3CDTF">2025-10-06T21:04:00Z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